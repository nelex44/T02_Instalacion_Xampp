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AB02A7" w:rsidP="00D70D02">
      <w:pPr>
        <w:rPr>
          <w:noProof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1F3B6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F8488DC" wp14:editId="6A831797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7914E9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7914E9">
                                    <w:rPr>
                                      <w:lang w:bidi="es-ES"/>
                                    </w:rPr>
                                    <w:t xml:space="preserve">T02 - </w:t>
                                  </w:r>
                                  <w:proofErr w:type="spellStart"/>
                                  <w:r w:rsidRPr="007914E9">
                                    <w:rPr>
                                      <w:lang w:bidi="es-ES"/>
                                    </w:rPr>
                                    <w:t>Instalació</w:t>
                                  </w:r>
                                  <w:proofErr w:type="spellEnd"/>
                                  <w:r w:rsidRPr="007914E9">
                                    <w:rPr>
                                      <w:lang w:bidi="es-ES"/>
                                    </w:rPr>
                                    <w:t xml:space="preserve"> de </w:t>
                                  </w:r>
                                  <w:proofErr w:type="spellStart"/>
                                  <w:r w:rsidRPr="007914E9">
                                    <w:rPr>
                                      <w:lang w:bidi="es-ES"/>
                                    </w:rPr>
                                    <w:t>Xampp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8488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:rsidR="00D077E9" w:rsidRPr="00D86945" w:rsidRDefault="007914E9" w:rsidP="00D077E9">
                            <w:pPr>
                              <w:pStyle w:val="Ttulo"/>
                              <w:spacing w:after="0"/>
                            </w:pPr>
                            <w:r w:rsidRPr="007914E9">
                              <w:rPr>
                                <w:lang w:bidi="es-ES"/>
                              </w:rPr>
                              <w:t xml:space="preserve">T02 - </w:t>
                            </w:r>
                            <w:proofErr w:type="spellStart"/>
                            <w:r w:rsidRPr="007914E9">
                              <w:rPr>
                                <w:lang w:bidi="es-ES"/>
                              </w:rPr>
                              <w:t>Instalació</w:t>
                            </w:r>
                            <w:proofErr w:type="spellEnd"/>
                            <w:r w:rsidRPr="007914E9">
                              <w:rPr>
                                <w:lang w:bidi="es-ES"/>
                              </w:rPr>
                              <w:t xml:space="preserve"> de </w:t>
                            </w:r>
                            <w:proofErr w:type="spellStart"/>
                            <w:r w:rsidRPr="007914E9">
                              <w:rPr>
                                <w:lang w:bidi="es-ES"/>
                              </w:rPr>
                              <w:t>Xampp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422CFA7C" wp14:editId="52923FD6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F9E19F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23F4A34153A497C89CD58B1A8F10648"/>
              </w:placeholder>
              <w15:appearance w15:val="hidden"/>
            </w:sdtPr>
            <w:sdtEndPr/>
            <w:sdtContent>
              <w:p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8B617D">
                  <w:rPr>
                    <w:rStyle w:val="SubttuloCar"/>
                    <w:b w:val="0"/>
                    <w:noProof/>
                    <w:lang w:bidi="es-ES"/>
                  </w:rPr>
                  <w:t>18 mayo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4FA7D7F2" wp14:editId="75144BA2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299059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</w:rPr>
            </w:pPr>
          </w:p>
          <w:p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AC2C4CE74A6744D0841E3CF775B2B10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7914E9">
                  <w:rPr>
                    <w:noProof/>
                  </w:rPr>
                  <w:t>Daniel Valiente</w:t>
                </w:r>
              </w:sdtContent>
            </w:sdt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7914E9">
      <w:pPr>
        <w:spacing w:after="200"/>
        <w:rPr>
          <w:noProof/>
        </w:rPr>
      </w:pPr>
      <w:bookmarkStart w:id="0" w:name="_GoBack"/>
      <w:bookmarkEnd w:id="0"/>
      <w:r w:rsidRPr="007914E9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7E20D234" wp14:editId="4C2D2008">
            <wp:simplePos x="0" y="0"/>
            <wp:positionH relativeFrom="page">
              <wp:align>right</wp:align>
            </wp:positionH>
            <wp:positionV relativeFrom="paragraph">
              <wp:posOffset>3152724</wp:posOffset>
            </wp:positionV>
            <wp:extent cx="5706110" cy="2369820"/>
            <wp:effectExtent l="0" t="0" r="889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02A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C88F5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7914E9" w:rsidRDefault="007914E9" w:rsidP="007914E9">
      <w:pPr>
        <w:pStyle w:val="Ttulo1"/>
        <w:rPr>
          <w:noProof/>
          <w:lang w:bidi="es-ES"/>
        </w:rPr>
      </w:pPr>
      <w:r>
        <w:rPr>
          <w:noProof/>
          <w:lang w:bidi="es-ES"/>
        </w:rPr>
        <w:lastRenderedPageBreak/>
        <w:t>Instalación Xampp</w:t>
      </w:r>
    </w:p>
    <w:p w:rsidR="007914E9" w:rsidRDefault="007914E9" w:rsidP="007914E9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En Win10 64 bits </w:t>
      </w:r>
    </w:p>
    <w:p w:rsidR="007914E9" w:rsidRDefault="007914E9" w:rsidP="007914E9">
      <w:pPr>
        <w:pStyle w:val="Contenido"/>
        <w:rPr>
          <w:szCs w:val="28"/>
        </w:rPr>
      </w:pPr>
      <w:r>
        <w:rPr>
          <w:szCs w:val="28"/>
        </w:rPr>
        <w:t>Paso nº</w:t>
      </w:r>
      <w:proofErr w:type="gramStart"/>
      <w:r>
        <w:rPr>
          <w:szCs w:val="28"/>
        </w:rPr>
        <w:t>1 :</w:t>
      </w:r>
      <w:proofErr w:type="gramEnd"/>
      <w:r>
        <w:rPr>
          <w:szCs w:val="28"/>
        </w:rPr>
        <w:t xml:space="preserve"> </w:t>
      </w:r>
    </w:p>
    <w:p w:rsidR="007914E9" w:rsidRDefault="007914E9" w:rsidP="007914E9">
      <w:pPr>
        <w:pStyle w:val="Contenido"/>
        <w:rPr>
          <w:noProof/>
          <w:lang w:bidi="es-ES"/>
        </w:rPr>
      </w:pPr>
      <w:r w:rsidRPr="007914E9">
        <w:rPr>
          <w:noProof/>
          <w:lang w:eastAsia="es-ES"/>
        </w:rPr>
        <w:drawing>
          <wp:inline distT="0" distB="0" distL="0" distR="0">
            <wp:extent cx="5969000" cy="50476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pStyle w:val="Contenido"/>
        <w:rPr>
          <w:noProof/>
          <w:lang w:bidi="es-ES"/>
        </w:rPr>
      </w:pPr>
    </w:p>
    <w:p w:rsidR="007914E9" w:rsidRDefault="007914E9" w:rsidP="007914E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Descargar el 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 xml:space="preserve"> de su web:</w:t>
      </w:r>
    </w:p>
    <w:p w:rsidR="007914E9" w:rsidRDefault="007914E9" w:rsidP="007914E9">
      <w:pPr>
        <w:pStyle w:val="Default"/>
        <w:ind w:firstLine="720"/>
        <w:rPr>
          <w:sz w:val="28"/>
          <w:szCs w:val="28"/>
        </w:rPr>
      </w:pPr>
      <w:hyperlink r:id="rId9" w:history="1">
        <w:r w:rsidRPr="007914E9">
          <w:rPr>
            <w:rStyle w:val="Hipervnculo"/>
            <w:sz w:val="28"/>
            <w:szCs w:val="28"/>
          </w:rPr>
          <w:t>https://www.apachefriends.org/es/download.html</w:t>
        </w:r>
      </w:hyperlink>
      <w:r>
        <w:rPr>
          <w:sz w:val="28"/>
          <w:szCs w:val="28"/>
        </w:rPr>
        <w:t xml:space="preserve"> </w:t>
      </w:r>
    </w:p>
    <w:p w:rsidR="007914E9" w:rsidRDefault="007914E9" w:rsidP="007914E9">
      <w:pPr>
        <w:pStyle w:val="Default"/>
        <w:rPr>
          <w:sz w:val="28"/>
          <w:szCs w:val="28"/>
        </w:rPr>
      </w:pPr>
    </w:p>
    <w:p w:rsidR="007914E9" w:rsidRDefault="007914E9" w:rsidP="007914E9">
      <w:pPr>
        <w:pStyle w:val="Default"/>
        <w:jc w:val="center"/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“ Intenta</w:t>
      </w:r>
      <w:proofErr w:type="gramEnd"/>
      <w:r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>instalar</w:t>
      </w:r>
      <w:r>
        <w:rPr>
          <w:b/>
          <w:bCs/>
          <w:i/>
          <w:iCs/>
          <w:sz w:val="36"/>
          <w:szCs w:val="36"/>
        </w:rPr>
        <w:t xml:space="preserve"> siempre la última versión, pero sino estas seguro vete siempre a una versión estable”</w:t>
      </w:r>
    </w:p>
    <w:p w:rsidR="007914E9" w:rsidRDefault="007914E9" w:rsidP="007914E9">
      <w:pPr>
        <w:pStyle w:val="Default"/>
        <w:rPr>
          <w:sz w:val="36"/>
          <w:szCs w:val="36"/>
        </w:rPr>
      </w:pPr>
      <w:r w:rsidRPr="007914E9">
        <w:rPr>
          <w:noProof/>
          <w:sz w:val="36"/>
          <w:szCs w:val="36"/>
          <w:lang w:eastAsia="es-ES"/>
        </w:rPr>
        <w:lastRenderedPageBreak/>
        <w:drawing>
          <wp:inline distT="0" distB="0" distL="0" distR="0">
            <wp:extent cx="4327581" cy="360639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94" cy="36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Ya que estamos no está de más instalarle todos los componentes </w:t>
      </w:r>
      <w:r>
        <w:rPr>
          <w:b/>
          <w:bCs/>
          <w:sz w:val="28"/>
          <w:szCs w:val="28"/>
        </w:rPr>
        <w:t>necesarios</w:t>
      </w:r>
      <w:r>
        <w:rPr>
          <w:b/>
          <w:bCs/>
          <w:sz w:val="28"/>
          <w:szCs w:val="28"/>
        </w:rPr>
        <w:t xml:space="preserve">, ya que nunca se sabe </w:t>
      </w:r>
      <w:r>
        <w:rPr>
          <w:b/>
          <w:bCs/>
          <w:sz w:val="28"/>
          <w:szCs w:val="28"/>
        </w:rPr>
        <w:t>cuándo</w:t>
      </w:r>
      <w:r>
        <w:rPr>
          <w:b/>
          <w:bCs/>
          <w:sz w:val="28"/>
          <w:szCs w:val="28"/>
        </w:rPr>
        <w:t xml:space="preserve"> puedes necesitar alguno. </w:t>
      </w:r>
    </w:p>
    <w:p w:rsidR="007914E9" w:rsidRDefault="007914E9" w:rsidP="007914E9">
      <w:pPr>
        <w:pStyle w:val="Default"/>
        <w:rPr>
          <w:sz w:val="28"/>
          <w:szCs w:val="28"/>
        </w:rPr>
      </w:pPr>
    </w:p>
    <w:p w:rsidR="0087605E" w:rsidRDefault="007914E9" w:rsidP="007914E9">
      <w:pPr>
        <w:spacing w:after="200"/>
        <w:rPr>
          <w:b w:val="0"/>
          <w:bCs/>
          <w:szCs w:val="28"/>
        </w:rPr>
      </w:pPr>
      <w:r>
        <w:rPr>
          <w:b w:val="0"/>
          <w:bCs/>
          <w:szCs w:val="28"/>
        </w:rPr>
        <w:t>Y continuamos con el proceso:</w:t>
      </w:r>
    </w:p>
    <w:p w:rsidR="007914E9" w:rsidRDefault="007914E9" w:rsidP="007914E9">
      <w:pPr>
        <w:spacing w:after="200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Decidimos en que ruta instalaremos </w:t>
      </w:r>
      <w:proofErr w:type="spellStart"/>
      <w:r>
        <w:rPr>
          <w:b w:val="0"/>
          <w:bCs/>
          <w:szCs w:val="28"/>
        </w:rPr>
        <w:t>xampp</w:t>
      </w:r>
      <w:proofErr w:type="spellEnd"/>
      <w:r>
        <w:rPr>
          <w:b w:val="0"/>
          <w:bCs/>
          <w:szCs w:val="28"/>
        </w:rPr>
        <w:t>. Y procedemos a instalar.</w:t>
      </w:r>
    </w:p>
    <w:p w:rsidR="007914E9" w:rsidRDefault="007914E9" w:rsidP="007914E9">
      <w:pPr>
        <w:spacing w:after="200"/>
        <w:rPr>
          <w:noProof/>
        </w:rPr>
      </w:pPr>
      <w:r w:rsidRPr="007914E9">
        <w:rPr>
          <w:noProof/>
          <w:lang w:eastAsia="es-ES"/>
        </w:rPr>
        <w:drawing>
          <wp:inline distT="0" distB="0" distL="0" distR="0">
            <wp:extent cx="3811219" cy="323319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07" cy="323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spacing w:after="200"/>
        <w:rPr>
          <w:noProof/>
        </w:rPr>
      </w:pPr>
      <w:r>
        <w:rPr>
          <w:noProof/>
        </w:rPr>
        <w:br w:type="page"/>
      </w:r>
    </w:p>
    <w:p w:rsidR="007914E9" w:rsidRDefault="007914E9" w:rsidP="007914E9">
      <w:pPr>
        <w:spacing w:after="200"/>
        <w:rPr>
          <w:noProof/>
        </w:rPr>
      </w:pPr>
      <w:r w:rsidRPr="007914E9">
        <w:rPr>
          <w:noProof/>
          <w:lang w:eastAsia="es-ES"/>
        </w:rPr>
        <w:lastRenderedPageBreak/>
        <w:drawing>
          <wp:inline distT="0" distB="0" distL="0" distR="0">
            <wp:extent cx="4018320" cy="3408884"/>
            <wp:effectExtent l="0" t="0" r="127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965" cy="341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spacing w:after="200"/>
        <w:rPr>
          <w:noProof/>
        </w:rPr>
      </w:pPr>
      <w:r w:rsidRPr="007914E9">
        <w:rPr>
          <w:noProof/>
          <w:lang w:eastAsia="es-ES"/>
        </w:rPr>
        <w:drawing>
          <wp:inline distT="0" distB="0" distL="0" distR="0">
            <wp:extent cx="5969000" cy="5018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spacing w:after="200"/>
        <w:rPr>
          <w:b w:val="0"/>
          <w:bCs/>
          <w:szCs w:val="28"/>
        </w:rPr>
      </w:pPr>
      <w:r>
        <w:rPr>
          <w:b w:val="0"/>
          <w:bCs/>
          <w:szCs w:val="28"/>
        </w:rPr>
        <w:lastRenderedPageBreak/>
        <w:t xml:space="preserve">Una vez instalado sino desmarcamos la casilla de que, si queremos arrancar el control panel de </w:t>
      </w:r>
      <w:proofErr w:type="spellStart"/>
      <w:r>
        <w:rPr>
          <w:b w:val="0"/>
          <w:bCs/>
          <w:szCs w:val="28"/>
        </w:rPr>
        <w:t>xampp</w:t>
      </w:r>
      <w:proofErr w:type="spellEnd"/>
      <w:r>
        <w:rPr>
          <w:b w:val="0"/>
          <w:bCs/>
          <w:szCs w:val="28"/>
        </w:rPr>
        <w:t>, nos aparecerá lo siguiente:</w:t>
      </w:r>
    </w:p>
    <w:p w:rsidR="007914E9" w:rsidRDefault="007914E9" w:rsidP="007914E9">
      <w:pPr>
        <w:spacing w:after="200"/>
        <w:rPr>
          <w:noProof/>
        </w:rPr>
      </w:pPr>
      <w:r w:rsidRPr="007914E9">
        <w:rPr>
          <w:noProof/>
          <w:lang w:eastAsia="es-ES"/>
        </w:rPr>
        <w:drawing>
          <wp:inline distT="0" distB="0" distL="0" distR="0">
            <wp:extent cx="4813947" cy="310896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50" cy="310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spacing w:after="200"/>
        <w:rPr>
          <w:noProof/>
        </w:rPr>
      </w:pPr>
      <w:r w:rsidRPr="007914E9">
        <w:rPr>
          <w:noProof/>
          <w:lang w:eastAsia="es-ES"/>
        </w:rPr>
        <w:drawing>
          <wp:inline distT="0" distB="0" distL="0" distR="0">
            <wp:extent cx="6371590" cy="515862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515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E9" w:rsidRDefault="007914E9" w:rsidP="007914E9">
      <w:pPr>
        <w:spacing w:after="200"/>
        <w:rPr>
          <w:b w:val="0"/>
          <w:bCs/>
          <w:szCs w:val="28"/>
        </w:rPr>
      </w:pPr>
      <w:r>
        <w:rPr>
          <w:b w:val="0"/>
          <w:bCs/>
          <w:szCs w:val="28"/>
        </w:rPr>
        <w:lastRenderedPageBreak/>
        <w:t>Al arrancar el servicio de apache, nos saltará una advertencia del firewall de Windows, donde simplemente debemos concederle el acceso y ya no lo volverá a preguntar.</w:t>
      </w:r>
    </w:p>
    <w:p w:rsidR="007914E9" w:rsidRDefault="007914E9" w:rsidP="007914E9">
      <w:pPr>
        <w:spacing w:after="200"/>
        <w:rPr>
          <w:b w:val="0"/>
          <w:bCs/>
          <w:szCs w:val="28"/>
        </w:rPr>
      </w:pPr>
      <w:r>
        <w:rPr>
          <w:b w:val="0"/>
          <w:bCs/>
          <w:szCs w:val="28"/>
        </w:rPr>
        <w:t>Y si todo ha salido bien veremos el servicio de apache en verde, con sus puertos correspondientes y podremos acceder a la información en nuestro navegador para comprobar su funcionamiento:</w:t>
      </w:r>
    </w:p>
    <w:p w:rsidR="007914E9" w:rsidRPr="00D70D02" w:rsidRDefault="007914E9" w:rsidP="007914E9">
      <w:pPr>
        <w:spacing w:after="200"/>
        <w:rPr>
          <w:noProof/>
        </w:rPr>
      </w:pPr>
      <w:r w:rsidRPr="007914E9">
        <w:rPr>
          <w:noProof/>
          <w:lang w:eastAsia="es-ES"/>
        </w:rPr>
        <w:drawing>
          <wp:inline distT="0" distB="0" distL="0" distR="0">
            <wp:extent cx="6370798" cy="33785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6"/>
                    <a:stretch/>
                  </pic:blipFill>
                  <pic:spPr bwMode="auto">
                    <a:xfrm>
                      <a:off x="0" y="0"/>
                      <a:ext cx="6371590" cy="337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14E9" w:rsidRPr="00D70D02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F04" w:rsidRDefault="00620F04">
      <w:r>
        <w:separator/>
      </w:r>
    </w:p>
    <w:p w:rsidR="00620F04" w:rsidRDefault="00620F04"/>
  </w:endnote>
  <w:endnote w:type="continuationSeparator" w:id="0">
    <w:p w:rsidR="00620F04" w:rsidRDefault="00620F04">
      <w:r>
        <w:continuationSeparator/>
      </w:r>
    </w:p>
    <w:p w:rsidR="00620F04" w:rsidRDefault="00620F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F229AF">
          <w:rPr>
            <w:noProof/>
            <w:lang w:bidi="es-ES"/>
          </w:rPr>
          <w:t>6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F04" w:rsidRDefault="00620F04">
      <w:r>
        <w:separator/>
      </w:r>
    </w:p>
    <w:p w:rsidR="00620F04" w:rsidRDefault="00620F04"/>
  </w:footnote>
  <w:footnote w:type="continuationSeparator" w:id="0">
    <w:p w:rsidR="00620F04" w:rsidRDefault="00620F04">
      <w:r>
        <w:continuationSeparator/>
      </w:r>
    </w:p>
    <w:p w:rsidR="00620F04" w:rsidRDefault="00620F0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cabezado"/>
            <w:rPr>
              <w:noProof/>
            </w:rPr>
          </w:pPr>
        </w:p>
      </w:tc>
    </w:tr>
  </w:tbl>
  <w:p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E9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72102"/>
    <w:rsid w:val="005F1BB0"/>
    <w:rsid w:val="00620F04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914E9"/>
    <w:rsid w:val="007C6B52"/>
    <w:rsid w:val="007D16C5"/>
    <w:rsid w:val="00862FE4"/>
    <w:rsid w:val="0086389A"/>
    <w:rsid w:val="0087605E"/>
    <w:rsid w:val="008941AE"/>
    <w:rsid w:val="008B1FEE"/>
    <w:rsid w:val="008B617D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229AF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B412C"/>
  <w15:docId w15:val="{5C15BDFB-8F05-43A5-803D-9D725ACE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Default">
    <w:name w:val="Default"/>
    <w:rsid w:val="007914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7914E9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/es/download.html%20" TargetMode="External"/><Relationship Id="rId14" Type="http://schemas.openxmlformats.org/officeDocument/2006/relationships/image" Target="media/image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liente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23F4A34153A497C89CD58B1A8F10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009746-934C-4977-972F-2D078A694EB4}"/>
      </w:docPartPr>
      <w:docPartBody>
        <w:p w:rsidR="00000000" w:rsidRDefault="001C078D">
          <w:pPr>
            <w:pStyle w:val="623F4A34153A497C89CD58B1A8F10648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mayo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C2C4CE74A6744D0841E3CF775B2B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E5355-8D02-4937-B264-D1E1E15F2585}"/>
      </w:docPartPr>
      <w:docPartBody>
        <w:p w:rsidR="00000000" w:rsidRDefault="001C078D">
          <w:pPr>
            <w:pStyle w:val="AC2C4CE74A6744D0841E3CF775B2B105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78D"/>
    <w:rsid w:val="001C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623F4A34153A497C89CD58B1A8F10648">
    <w:name w:val="623F4A34153A497C89CD58B1A8F10648"/>
  </w:style>
  <w:style w:type="paragraph" w:customStyle="1" w:styleId="5E18E0BE2CC041C696CC9E91E8FC4E50">
    <w:name w:val="5E18E0BE2CC041C696CC9E91E8FC4E50"/>
  </w:style>
  <w:style w:type="paragraph" w:customStyle="1" w:styleId="AC2C4CE74A6744D0841E3CF775B2B105">
    <w:name w:val="AC2C4CE74A6744D0841E3CF775B2B105"/>
  </w:style>
  <w:style w:type="paragraph" w:customStyle="1" w:styleId="151BB43961C34F9AA6A680422A071D84">
    <w:name w:val="151BB43961C34F9AA6A680422A071D84"/>
  </w:style>
  <w:style w:type="paragraph" w:customStyle="1" w:styleId="B44B20D9B117407A8A6F8E9236C0507D">
    <w:name w:val="B44B20D9B117407A8A6F8E9236C0507D"/>
  </w:style>
  <w:style w:type="paragraph" w:customStyle="1" w:styleId="E0281A4DBE2F40B690C2C916F401731A">
    <w:name w:val="E0281A4DBE2F40B690C2C916F401731A"/>
  </w:style>
  <w:style w:type="paragraph" w:customStyle="1" w:styleId="4AA57E0C180143CBA6EC351A9A2C31FD">
    <w:name w:val="4AA57E0C180143CBA6EC351A9A2C31FD"/>
  </w:style>
  <w:style w:type="paragraph" w:customStyle="1" w:styleId="C6ABAE14D7A341B3BDEDDFE2205C1C50">
    <w:name w:val="C6ABAE14D7A341B3BDEDDFE2205C1C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Daniel Valiente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9</TotalTime>
  <Pages>6</Pages>
  <Words>173</Words>
  <Characters>956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Valiente</dc:creator>
  <cp:keywords/>
  <cp:lastModifiedBy>Valiente</cp:lastModifiedBy>
  <cp:revision>2</cp:revision>
  <cp:lastPrinted>2021-05-18T09:52:00Z</cp:lastPrinted>
  <dcterms:created xsi:type="dcterms:W3CDTF">2021-05-18T09:44:00Z</dcterms:created>
  <dcterms:modified xsi:type="dcterms:W3CDTF">2021-05-18T09:59:00Z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